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73FA1F12" w:rsidR="6A36C4BF" w:rsidRPr="00B863FB" w:rsidRDefault="00182361" w:rsidP="00B863FB">
      <w:pPr>
        <w:pStyle w:val="Title"/>
      </w:pPr>
      <w:r>
        <w:t>Module</w:t>
      </w:r>
      <w:r w:rsidR="00630EBF">
        <w:t xml:space="preserve"> </w:t>
      </w:r>
      <w:r w:rsidR="00406D01">
        <w:t>1</w:t>
      </w:r>
      <w:r w:rsidR="00D851A1">
        <w:t>.</w:t>
      </w:r>
      <w:r w:rsidR="00406D01">
        <w:t>3</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BEFD703" w:rsidR="002C79E6" w:rsidRDefault="00182361" w:rsidP="002C79E6">
      <w:pPr>
        <w:pStyle w:val="Subtitle"/>
      </w:pPr>
      <w:r>
        <w:t>CSD</w:t>
      </w:r>
      <w:r w:rsidR="00BE4CB0">
        <w:t>3</w:t>
      </w:r>
      <w:r w:rsidR="00406D01">
        <w:t>8</w:t>
      </w:r>
      <w:r w:rsidR="00BE4CB0">
        <w:t>0</w:t>
      </w:r>
      <w:r w:rsidR="00630EBF">
        <w:t>:</w:t>
      </w:r>
      <w:r w:rsidR="002C79E6">
        <w:t xml:space="preserve"> </w:t>
      </w:r>
      <w:r w:rsidR="00406D01">
        <w:t>Dev Ops</w:t>
      </w:r>
    </w:p>
    <w:p w14:paraId="6649DFC2" w14:textId="72D84B4D" w:rsidR="002C79E6" w:rsidRDefault="00EC646B" w:rsidP="002C79E6">
      <w:pPr>
        <w:pStyle w:val="Subtitle"/>
      </w:pPr>
      <w:r>
        <w:t xml:space="preserve">Professor </w:t>
      </w:r>
      <w:r w:rsidR="00BE4CB0">
        <w:t>B</w:t>
      </w:r>
      <w:r w:rsidR="00E733DD">
        <w:t>raun</w:t>
      </w:r>
    </w:p>
    <w:p w14:paraId="143BF588" w14:textId="0142A879" w:rsidR="00AD500B" w:rsidRDefault="00406D01" w:rsidP="00AD500B">
      <w:pPr>
        <w:pStyle w:val="Subtitle"/>
      </w:pPr>
      <w:r>
        <w:t>June</w:t>
      </w:r>
      <w:r w:rsidR="00630EBF">
        <w:t xml:space="preserve"> </w:t>
      </w:r>
      <w:r>
        <w:t>12</w:t>
      </w:r>
      <w:r w:rsidR="008B265C">
        <w:t>th</w:t>
      </w:r>
      <w:r w:rsidR="00630EBF">
        <w:t>, 202</w:t>
      </w:r>
      <w:r>
        <w:t>6</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13C749FF" w14:textId="77777777" w:rsidR="00406D01" w:rsidRPr="00406D01" w:rsidRDefault="00406D01" w:rsidP="00406D01">
      <w:pPr>
        <w:rPr>
          <w:rFonts w:eastAsia="Calibri" w:cs="Calibri"/>
          <w:szCs w:val="22"/>
        </w:rPr>
      </w:pPr>
      <w:r w:rsidRPr="00406D01">
        <w:rPr>
          <w:rFonts w:eastAsia="Calibri" w:cs="Calibri"/>
          <w:szCs w:val="22"/>
        </w:rPr>
        <w:lastRenderedPageBreak/>
        <w:t>DevOps did not just appear out of nowhere. It was built on top of ideas that came before it, and to really understand it you have to look at three things: the Lean Movement, the Agile Manifesto, and the Continuous Delivery Movement.</w:t>
      </w:r>
    </w:p>
    <w:p w14:paraId="5F6E66A5" w14:textId="77777777" w:rsidR="00406D01" w:rsidRPr="00406D01" w:rsidRDefault="00406D01" w:rsidP="00406D01">
      <w:pPr>
        <w:ind w:firstLine="0"/>
        <w:rPr>
          <w:rFonts w:eastAsia="Calibri" w:cs="Calibri"/>
          <w:szCs w:val="22"/>
        </w:rPr>
      </w:pPr>
      <w:r w:rsidRPr="00406D01">
        <w:rPr>
          <w:rFonts w:eastAsia="Calibri" w:cs="Calibri"/>
          <w:szCs w:val="22"/>
        </w:rPr>
        <w:t>The whole thing starts in manufacturing. Lean manufacturing, often called the Toyota Manufacturing Method. This was a set of practices focused on processes across the manufacturing floor. This method is like the assembly line methods Ford introduced. The idea was continuous improvement, meaning teams were always looking to cut waste, keep things moving, and find inefficiencies at every step. Lean thinking focused on eliminating waste and improving flow, and concepts like continuous improvement and reducing bottlenecks became foundational to what would eventually become key DevOps principles.</w:t>
      </w:r>
    </w:p>
    <w:p w14:paraId="2964ABD3" w14:textId="77777777" w:rsidR="00406D01" w:rsidRPr="00406D01" w:rsidRDefault="00406D01" w:rsidP="00406D01">
      <w:pPr>
        <w:rPr>
          <w:rFonts w:eastAsia="Calibri" w:cs="Calibri"/>
          <w:szCs w:val="22"/>
        </w:rPr>
      </w:pPr>
      <w:r w:rsidRPr="00406D01">
        <w:rPr>
          <w:rFonts w:eastAsia="Calibri" w:cs="Calibri"/>
          <w:szCs w:val="22"/>
        </w:rPr>
        <w:t xml:space="preserve">Fast forward to 2001. At Snowbird resort in Utah, seventeen developers frustrated with traditional heavyweight project management methodologies came up with the Agile Manifesto. At the time, industry experts estimated that the time between a validated business need and an actual application in production was around three years. The writers of the Agile Manifesto realized this was an ineffective way to build software. Their response was a set of software development principles that focused on delivering functionality in smaller, more frequent releases with constant feedback between users and developers. Agile made development teams faster but exposed a new problem. The operations side was not keeping up, and the two teams were still working in silos. </w:t>
      </w:r>
    </w:p>
    <w:p w14:paraId="16207600" w14:textId="77777777" w:rsidR="00406D01" w:rsidRPr="00406D01" w:rsidRDefault="00406D01" w:rsidP="00406D01">
      <w:pPr>
        <w:rPr>
          <w:rFonts w:eastAsia="Calibri" w:cs="Calibri"/>
          <w:szCs w:val="22"/>
        </w:rPr>
      </w:pPr>
      <w:r w:rsidRPr="00406D01">
        <w:rPr>
          <w:rFonts w:eastAsia="Calibri" w:cs="Calibri"/>
          <w:szCs w:val="22"/>
        </w:rPr>
        <w:t xml:space="preserve">That gap is what pushed things toward DevOps. The Agile movements influence expanded in 2008 at the Agile Conference in Toronto, where Andrew Shafer suggested applying Agile principles to IT infrastructure rather than just application code. Patrick Debois, a Belgian IT consultant frustrated by the same disconnect, tracked Shafer down after the session and the two began collaborating. In June 2009, John Allspaw and Paul Hammond hosted the famous "10+ Deploys Per Day: Dev and Ops Cooperation at Flickr" talk that pioneered many of the foundational principles of the DevOps movement. Debois </w:t>
      </w:r>
      <w:r w:rsidRPr="00406D01">
        <w:rPr>
          <w:rFonts w:eastAsia="Calibri" w:cs="Calibri"/>
          <w:szCs w:val="22"/>
        </w:rPr>
        <w:lastRenderedPageBreak/>
        <w:t>watched remotely and later organized a conference in Belgium called DevOpsDays. The hashtag he used to promote it on Twitter, #DevOps, ended up naming the entire movement. Shortly after, Jez Humble and Dave Farley published their book Continuous Delivery in August 2010, after spending four years writing it. It gave teams a practical roadmap for automating builds, testing, and deployment, and closing the gap Agile had exposed.</w:t>
      </w:r>
    </w:p>
    <w:p w14:paraId="765BA840" w14:textId="77777777" w:rsidR="00406D01" w:rsidRPr="00406D01" w:rsidRDefault="00406D01" w:rsidP="00406D01">
      <w:pPr>
        <w:rPr>
          <w:rFonts w:eastAsia="Calibri" w:cs="Calibri"/>
          <w:szCs w:val="22"/>
        </w:rPr>
      </w:pPr>
      <w:r w:rsidRPr="00406D01">
        <w:rPr>
          <w:rFonts w:eastAsia="Calibri" w:cs="Calibri"/>
          <w:szCs w:val="22"/>
        </w:rPr>
        <w:t>Lean led to Agile, and Agile evolved into DevOps. Each one tried to fix the problems the last one left behind, and together they completely changed how software gets built.</w:t>
      </w:r>
    </w:p>
    <w:p w14:paraId="2700E101" w14:textId="77777777" w:rsidR="006540C5" w:rsidRPr="00DB2B83" w:rsidRDefault="006540C5" w:rsidP="00DB2B83">
      <w:pPr>
        <w:ind w:firstLine="0"/>
        <w:rPr>
          <w:rFonts w:eastAsia="Calibri" w:cs="Calibri"/>
          <w:szCs w:val="22"/>
        </w:rPr>
      </w:pP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3E474" w14:textId="77777777" w:rsidR="00782E45" w:rsidRDefault="00782E45">
      <w:pPr>
        <w:spacing w:line="240" w:lineRule="auto"/>
      </w:pPr>
      <w:r>
        <w:separator/>
      </w:r>
    </w:p>
    <w:p w14:paraId="471FEA37" w14:textId="77777777" w:rsidR="00782E45" w:rsidRDefault="00782E45"/>
  </w:endnote>
  <w:endnote w:type="continuationSeparator" w:id="0">
    <w:p w14:paraId="1271EF0F" w14:textId="77777777" w:rsidR="00782E45" w:rsidRDefault="00782E45">
      <w:pPr>
        <w:spacing w:line="240" w:lineRule="auto"/>
      </w:pPr>
      <w:r>
        <w:continuationSeparator/>
      </w:r>
    </w:p>
    <w:p w14:paraId="37ECBD4F" w14:textId="77777777" w:rsidR="00782E45" w:rsidRDefault="00782E45"/>
  </w:endnote>
  <w:endnote w:type="continuationNotice" w:id="1">
    <w:p w14:paraId="500D5B87" w14:textId="77777777" w:rsidR="00782E45" w:rsidRDefault="00782E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60A5" w14:textId="77777777" w:rsidR="00782E45" w:rsidRDefault="00782E45">
      <w:pPr>
        <w:spacing w:line="240" w:lineRule="auto"/>
      </w:pPr>
      <w:r>
        <w:separator/>
      </w:r>
    </w:p>
    <w:p w14:paraId="09F682D8" w14:textId="77777777" w:rsidR="00782E45" w:rsidRDefault="00782E45"/>
  </w:footnote>
  <w:footnote w:type="continuationSeparator" w:id="0">
    <w:p w14:paraId="7B5140ED" w14:textId="77777777" w:rsidR="00782E45" w:rsidRDefault="00782E45">
      <w:pPr>
        <w:spacing w:line="240" w:lineRule="auto"/>
      </w:pPr>
      <w:r>
        <w:continuationSeparator/>
      </w:r>
    </w:p>
    <w:p w14:paraId="7734B742" w14:textId="77777777" w:rsidR="00782E45" w:rsidRDefault="00782E45"/>
  </w:footnote>
  <w:footnote w:type="continuationNotice" w:id="1">
    <w:p w14:paraId="65C96D4D" w14:textId="77777777" w:rsidR="00782E45" w:rsidRDefault="00782E4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2057EB"/>
    <w:rsid w:val="002337C6"/>
    <w:rsid w:val="002409F0"/>
    <w:rsid w:val="00246562"/>
    <w:rsid w:val="00247D4F"/>
    <w:rsid w:val="0025123B"/>
    <w:rsid w:val="0028014A"/>
    <w:rsid w:val="002906C5"/>
    <w:rsid w:val="00296538"/>
    <w:rsid w:val="002973B4"/>
    <w:rsid w:val="002C6DB7"/>
    <w:rsid w:val="002C79E6"/>
    <w:rsid w:val="002D7679"/>
    <w:rsid w:val="002E5B9D"/>
    <w:rsid w:val="002F3AE9"/>
    <w:rsid w:val="00301E53"/>
    <w:rsid w:val="003116F6"/>
    <w:rsid w:val="003201F7"/>
    <w:rsid w:val="00370B00"/>
    <w:rsid w:val="003804CC"/>
    <w:rsid w:val="00386904"/>
    <w:rsid w:val="003C38ED"/>
    <w:rsid w:val="003C5D52"/>
    <w:rsid w:val="00406D01"/>
    <w:rsid w:val="0045181C"/>
    <w:rsid w:val="00466597"/>
    <w:rsid w:val="0049417C"/>
    <w:rsid w:val="0050737A"/>
    <w:rsid w:val="005076F0"/>
    <w:rsid w:val="005238EA"/>
    <w:rsid w:val="00562889"/>
    <w:rsid w:val="005A1681"/>
    <w:rsid w:val="005B537D"/>
    <w:rsid w:val="005C199E"/>
    <w:rsid w:val="0060127C"/>
    <w:rsid w:val="0060548B"/>
    <w:rsid w:val="0061471C"/>
    <w:rsid w:val="00630EBF"/>
    <w:rsid w:val="00643688"/>
    <w:rsid w:val="006540C5"/>
    <w:rsid w:val="00664C1A"/>
    <w:rsid w:val="0068410C"/>
    <w:rsid w:val="00685346"/>
    <w:rsid w:val="006B38E4"/>
    <w:rsid w:val="006C399E"/>
    <w:rsid w:val="0070322E"/>
    <w:rsid w:val="00760633"/>
    <w:rsid w:val="00782E45"/>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C50F8"/>
    <w:rsid w:val="00AD500B"/>
    <w:rsid w:val="00AE0911"/>
    <w:rsid w:val="00AE5A32"/>
    <w:rsid w:val="00AE6EFA"/>
    <w:rsid w:val="00AF7C37"/>
    <w:rsid w:val="00B162C7"/>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B2B83"/>
    <w:rsid w:val="00DC0E48"/>
    <w:rsid w:val="00DD7A79"/>
    <w:rsid w:val="00E1704D"/>
    <w:rsid w:val="00E24C44"/>
    <w:rsid w:val="00E31F35"/>
    <w:rsid w:val="00E33482"/>
    <w:rsid w:val="00E41175"/>
    <w:rsid w:val="00E51C40"/>
    <w:rsid w:val="00E67454"/>
    <w:rsid w:val="00E733DD"/>
    <w:rsid w:val="00E96400"/>
    <w:rsid w:val="00EB7CFC"/>
    <w:rsid w:val="00EC289F"/>
    <w:rsid w:val="00EC646B"/>
    <w:rsid w:val="00EF55C5"/>
    <w:rsid w:val="00F0070F"/>
    <w:rsid w:val="00F06D72"/>
    <w:rsid w:val="00F6242A"/>
    <w:rsid w:val="00F720BB"/>
    <w:rsid w:val="00FA0459"/>
    <w:rsid w:val="00FB0520"/>
    <w:rsid w:val="00FD0666"/>
    <w:rsid w:val="00FD3CF9"/>
    <w:rsid w:val="00FE14A6"/>
    <w:rsid w:val="00FE623A"/>
    <w:rsid w:val="00FF008C"/>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1401</TotalTime>
  <Pages>3</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Scott Johnson</cp:lastModifiedBy>
  <cp:revision>8</cp:revision>
  <dcterms:created xsi:type="dcterms:W3CDTF">2026-03-22T23:10:00Z</dcterms:created>
  <dcterms:modified xsi:type="dcterms:W3CDTF">2026-06-15T04:14:00Z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