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7A4A8E13" w:rsidR="6A36C4BF" w:rsidRPr="00B863FB" w:rsidRDefault="00182361" w:rsidP="00B863FB">
      <w:pPr>
        <w:pStyle w:val="Title"/>
      </w:pPr>
      <w:r>
        <w:t>Module</w:t>
      </w:r>
      <w:r w:rsidR="00630EBF">
        <w:t xml:space="preserve"> </w:t>
      </w:r>
      <w:r w:rsidR="003B2FB3">
        <w:t>7</w:t>
      </w:r>
      <w:r w:rsidR="00DE2409">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53E4778B" w:rsidR="00AD500B" w:rsidRDefault="00406D01" w:rsidP="00AD500B">
      <w:pPr>
        <w:pStyle w:val="Subtitle"/>
      </w:pPr>
      <w:r>
        <w:t>Ju</w:t>
      </w:r>
      <w:r w:rsidR="00DC38B4">
        <w:t xml:space="preserve">ly </w:t>
      </w:r>
      <w:r w:rsidR="003B2FB3">
        <w:t>24</w:t>
      </w:r>
      <w:r w:rsidR="008B265C">
        <w:t>th</w:t>
      </w:r>
      <w:r w:rsidR="00630EBF">
        <w:t>, 202</w:t>
      </w:r>
      <w:r>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136318CC" w14:textId="77777777" w:rsidR="003B2FB3" w:rsidRPr="003B2FB3" w:rsidRDefault="003B2FB3" w:rsidP="003B2FB3">
      <w:pPr>
        <w:rPr>
          <w:rFonts w:eastAsia="Calibri" w:cs="Calibri"/>
          <w:szCs w:val="22"/>
        </w:rPr>
      </w:pPr>
      <w:r w:rsidRPr="003B2FB3">
        <w:rPr>
          <w:rFonts w:eastAsia="Calibri" w:cs="Calibri"/>
          <w:szCs w:val="22"/>
        </w:rPr>
        <w:lastRenderedPageBreak/>
        <w:t>Change approval processes are supposed to make software releases safer. But a lot of research actually points the other way. The processes is simple, before a change gets pushed to production, someone outside the team usually a change advisory board or a manager has to sign off on it first. On paper this sounds like a smart way to catch mistakes before they cause real damage. In practice though, it tends to slow everything down without actually making things safer.</w:t>
      </w:r>
    </w:p>
    <w:p w14:paraId="5BBB151C" w14:textId="77777777" w:rsidR="003B2FB3" w:rsidRPr="003B2FB3" w:rsidRDefault="003B2FB3" w:rsidP="003B2FB3">
      <w:pPr>
        <w:rPr>
          <w:rFonts w:eastAsia="Calibri" w:cs="Calibri"/>
          <w:szCs w:val="22"/>
        </w:rPr>
      </w:pPr>
      <w:r w:rsidRPr="003B2FB3">
        <w:rPr>
          <w:rFonts w:eastAsia="Calibri" w:cs="Calibri"/>
          <w:szCs w:val="22"/>
        </w:rPr>
        <w:t>One of the most interesting things I found while researching this came from DORA, the group behind the annual State of DevOps Report. Their research found that teams using this kind of heavyweight external approval process were over two and a half times more likely to be considered low performers compared to teams that used lighter methods like peer review. What really stood out to me is that they could not find any evidence that these formal approval boards actually reduced the number of failed changes. So teams were dealing with slower releases and not even getting the safety benefit they were hoping for.</w:t>
      </w:r>
    </w:p>
    <w:p w14:paraId="3325CC8F" w14:textId="77777777" w:rsidR="003B2FB3" w:rsidRPr="003B2FB3" w:rsidRDefault="003B2FB3" w:rsidP="003B2FB3">
      <w:pPr>
        <w:rPr>
          <w:rFonts w:eastAsia="Calibri" w:cs="Calibri"/>
          <w:szCs w:val="22"/>
        </w:rPr>
      </w:pPr>
      <w:r w:rsidRPr="003B2FB3">
        <w:rPr>
          <w:rFonts w:eastAsia="Calibri" w:cs="Calibri"/>
          <w:szCs w:val="22"/>
        </w:rPr>
        <w:t>Part of the reason this happens comes down to batching. When changes have to wait around for approval, they tend to pile up instead of going out one at a time. A blog post from Octopus Deploy explained this really well, pointing out that once changes accumulate into a big batch, testing gets harder, merge conflicts become more likely, and if something does break it becomes much harder to figure out which change actually caused it. So the approval process meant to prevent problems ends up creating the exact conditions that make problems more likely.</w:t>
      </w:r>
    </w:p>
    <w:p w14:paraId="4C254751" w14:textId="77777777" w:rsidR="003B2FB3" w:rsidRPr="003B2FB3" w:rsidRDefault="003B2FB3" w:rsidP="003B2FB3">
      <w:pPr>
        <w:rPr>
          <w:rFonts w:eastAsia="Calibri" w:cs="Calibri"/>
          <w:szCs w:val="22"/>
        </w:rPr>
      </w:pPr>
      <w:r w:rsidRPr="003B2FB3">
        <w:rPr>
          <w:rFonts w:eastAsia="Calibri" w:cs="Calibri"/>
          <w:szCs w:val="22"/>
        </w:rPr>
        <w:t>Another source I looked at, a write up from Team Topologies, focused on this same issue inside banks and other regulated industries. It made the point that even though these industries lean heavily on approval boards because of compliance requirements, the boards themselves are not particularly effective at catching real problems. The article suggested that automated checks built directly into the development pipeline do a much better job than a person manually reviewing a change days after it was written.</w:t>
      </w:r>
    </w:p>
    <w:p w14:paraId="2700E101" w14:textId="4D2DBF33" w:rsidR="006540C5" w:rsidRPr="00DB2B83" w:rsidRDefault="003B2FB3" w:rsidP="003B2FB3">
      <w:pPr>
        <w:rPr>
          <w:rFonts w:eastAsia="Calibri" w:cs="Calibri"/>
          <w:szCs w:val="22"/>
        </w:rPr>
      </w:pPr>
      <w:r w:rsidRPr="003B2FB3">
        <w:rPr>
          <w:rFonts w:eastAsia="Calibri" w:cs="Calibri"/>
          <w:szCs w:val="22"/>
        </w:rPr>
        <w:lastRenderedPageBreak/>
        <w:t>Based on everything I looked at, the bigger takeaway is that speed and safety are not actually opposites here. Teams that rely on fast feedback through automated testing and peer review during development seem to end up safer than teams relying on a slow, formal sign off process. It kind of flips the assumption people usually have about approval processes being the responsible choice.</w:t>
      </w: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1386" w14:textId="77777777" w:rsidR="00DA3875" w:rsidRDefault="00DA3875">
      <w:pPr>
        <w:spacing w:line="240" w:lineRule="auto"/>
      </w:pPr>
      <w:r>
        <w:separator/>
      </w:r>
    </w:p>
    <w:p w14:paraId="74C4CE66" w14:textId="77777777" w:rsidR="00DA3875" w:rsidRDefault="00DA3875"/>
  </w:endnote>
  <w:endnote w:type="continuationSeparator" w:id="0">
    <w:p w14:paraId="511D17C3" w14:textId="77777777" w:rsidR="00DA3875" w:rsidRDefault="00DA3875">
      <w:pPr>
        <w:spacing w:line="240" w:lineRule="auto"/>
      </w:pPr>
      <w:r>
        <w:continuationSeparator/>
      </w:r>
    </w:p>
    <w:p w14:paraId="64256BCE" w14:textId="77777777" w:rsidR="00DA3875" w:rsidRDefault="00DA3875"/>
  </w:endnote>
  <w:endnote w:type="continuationNotice" w:id="1">
    <w:p w14:paraId="0F22C93A" w14:textId="77777777" w:rsidR="00DA3875" w:rsidRDefault="00DA387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9DFBD" w14:textId="77777777" w:rsidR="00DA3875" w:rsidRDefault="00DA3875">
      <w:pPr>
        <w:spacing w:line="240" w:lineRule="auto"/>
      </w:pPr>
      <w:r>
        <w:separator/>
      </w:r>
    </w:p>
    <w:p w14:paraId="22B933C6" w14:textId="77777777" w:rsidR="00DA3875" w:rsidRDefault="00DA3875"/>
  </w:footnote>
  <w:footnote w:type="continuationSeparator" w:id="0">
    <w:p w14:paraId="4F79EC24" w14:textId="77777777" w:rsidR="00DA3875" w:rsidRDefault="00DA3875">
      <w:pPr>
        <w:spacing w:line="240" w:lineRule="auto"/>
      </w:pPr>
      <w:r>
        <w:continuationSeparator/>
      </w:r>
    </w:p>
    <w:p w14:paraId="136504A9" w14:textId="77777777" w:rsidR="00DA3875" w:rsidRDefault="00DA3875"/>
  </w:footnote>
  <w:footnote w:type="continuationNotice" w:id="1">
    <w:p w14:paraId="6973D42B" w14:textId="77777777" w:rsidR="00DA3875" w:rsidRDefault="00DA387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1D104F"/>
    <w:rsid w:val="002057EB"/>
    <w:rsid w:val="002337C6"/>
    <w:rsid w:val="002409F0"/>
    <w:rsid w:val="00246562"/>
    <w:rsid w:val="00247D4F"/>
    <w:rsid w:val="0025123B"/>
    <w:rsid w:val="0028014A"/>
    <w:rsid w:val="002906C5"/>
    <w:rsid w:val="00295DFF"/>
    <w:rsid w:val="00296538"/>
    <w:rsid w:val="002973B4"/>
    <w:rsid w:val="002C6DB7"/>
    <w:rsid w:val="002C79E6"/>
    <w:rsid w:val="002D7679"/>
    <w:rsid w:val="002E5B9D"/>
    <w:rsid w:val="002F3AE9"/>
    <w:rsid w:val="00300D6D"/>
    <w:rsid w:val="00301E53"/>
    <w:rsid w:val="003116F6"/>
    <w:rsid w:val="003201F7"/>
    <w:rsid w:val="00370B00"/>
    <w:rsid w:val="003804CC"/>
    <w:rsid w:val="00386904"/>
    <w:rsid w:val="003B2FB3"/>
    <w:rsid w:val="003C38ED"/>
    <w:rsid w:val="003C5D52"/>
    <w:rsid w:val="00406D01"/>
    <w:rsid w:val="0045181C"/>
    <w:rsid w:val="00466597"/>
    <w:rsid w:val="0049417C"/>
    <w:rsid w:val="0050737A"/>
    <w:rsid w:val="005076F0"/>
    <w:rsid w:val="005238EA"/>
    <w:rsid w:val="00562889"/>
    <w:rsid w:val="005A1681"/>
    <w:rsid w:val="005B537D"/>
    <w:rsid w:val="005C199E"/>
    <w:rsid w:val="0060127C"/>
    <w:rsid w:val="0060548B"/>
    <w:rsid w:val="0061471C"/>
    <w:rsid w:val="00630EBF"/>
    <w:rsid w:val="00643688"/>
    <w:rsid w:val="006540C5"/>
    <w:rsid w:val="00664C1A"/>
    <w:rsid w:val="006660E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B3722"/>
    <w:rsid w:val="00AC50F8"/>
    <w:rsid w:val="00AD500B"/>
    <w:rsid w:val="00AE0911"/>
    <w:rsid w:val="00AE5A32"/>
    <w:rsid w:val="00AE6EFA"/>
    <w:rsid w:val="00AF7C37"/>
    <w:rsid w:val="00B162C7"/>
    <w:rsid w:val="00B20761"/>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9706E"/>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A3875"/>
    <w:rsid w:val="00DB2B83"/>
    <w:rsid w:val="00DC0E48"/>
    <w:rsid w:val="00DC38B4"/>
    <w:rsid w:val="00DD7A79"/>
    <w:rsid w:val="00DE2409"/>
    <w:rsid w:val="00E1704D"/>
    <w:rsid w:val="00E24C44"/>
    <w:rsid w:val="00E31F35"/>
    <w:rsid w:val="00E33482"/>
    <w:rsid w:val="00E41175"/>
    <w:rsid w:val="00E51C40"/>
    <w:rsid w:val="00E67454"/>
    <w:rsid w:val="00E733DD"/>
    <w:rsid w:val="00E96400"/>
    <w:rsid w:val="00EB7CFC"/>
    <w:rsid w:val="00EC289F"/>
    <w:rsid w:val="00EC646B"/>
    <w:rsid w:val="00EF55C5"/>
    <w:rsid w:val="00F0070F"/>
    <w:rsid w:val="00F06D72"/>
    <w:rsid w:val="00F234EE"/>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6603</TotalTime>
  <Pages>3</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12</cp:revision>
  <dcterms:created xsi:type="dcterms:W3CDTF">2026-03-22T23:10:00Z</dcterms:created>
  <dcterms:modified xsi:type="dcterms:W3CDTF">2026-07-27T01:47:00Z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